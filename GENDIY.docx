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rFonts w:ascii="微软雅黑" w:eastAsia="微软雅黑" w:cs="微软雅黑"/>
          <w:sz w:val="28"/>
          <w:u w:color="auto"/>
        </w:rPr>
        <w:t>&lt;nav class="bg-indigo-700 text-white shadow-md sticky top-0 z-10"&gt; &lt;div class="max-w-5xl mx-auto px-4 sm:px-6 lg:px-8"&gt; &lt;div class="flex justify-between h-16"&gt; &lt;div class="flex items-center"&gt; &lt;svg class="h-8 w-8 mr-2 text-indigo-200" fill="none" viewBox="0 0 24 24" stroke="currentColor"&gt; &lt;path stroke-linecap="round" stroke-linejoin="round" stroke-width="2" d="M17 8h2a2 2 0 012 2v6a2 2 0 01-2 2h-2v4l-4-4H9a1.994 1.994 0 01-1.414-.586m0 0L11 14h4a2 2 0 002-2V6a2 2 0 00-2-2H5a2 2 0 00-2 2v6a2 2 0 002 2h2v4l.586-.586z" /&gt; &lt;/svg&gt; &lt;span class="font-bold text-xl tracking-tight"&gt;Civic Voice&lt;/span&gt; &lt;/div&gt; &lt;div class="flex items-center"&gt; &lt;span class="text-sm font-medium text-indigo-200 hidden sm:block"&gt;Speak Freely. Better Together.&lt;/span&gt; &lt;/div&gt; &lt;/div&gt; &lt;/div&gt;&lt;/nav&gt;&lt;main class="flex-grow w-full max-w-5xl mx-auto px-4 sm:px-6 lg:px-8 py-8 flex flex-col md:flex-row gap-8"&gt; &lt;div class="w-full md:w-1/3"&gt; &lt;div class="bg-white p-6 rounded-xl shadow-sm border border-gray-100 sticky top-24"&gt; &lt;h2 class="text-lg font-semibold text-gray-900 mb-4"&gt;Share Your Thoughts&lt;/h2&gt; &lt;p class="text-sm text-gray-500 mb-4"&gt;Post anonymously about local issues, ideas for improvement, or civic experiences.&lt;/p&gt; &lt;form id="post-form" class="space-y-4"&gt; &lt;div&gt; &lt;label for="category" class="block text-sm font-medium text-gray-700 mb-1"&gt;Topic&lt;/label&gt; &lt;select id="category" name="category" required class="w-full border-gray-300 rounded-lg shadow-sm focus:border-indigo-500 focus:ring-indigo-500 p-2.5 border bg-gray-50 text-sm"&gt; &lt;option value="" disabled selected&gt;Select a topic...&lt;/option&gt; &lt;option value="Local Issue"&gt;🚨 Local Issue&lt;/option&gt; &lt;option value="Civic Idea"&gt;💡 Idea for Improvement&lt;/option&gt; &lt;option value="Voting Experience"&gt;🗳️ Voting Experience&lt;/option&gt; &lt;option value="General Discussion"&gt;💬 General Discussion&lt;/option&gt; &lt;/select&gt; &lt;/div&gt; &lt;div&gt; &lt;label for="city" class="block text-sm font-medium text-gray-700 mb-1"&gt;City / Region (Optional)&lt;/label&gt; &lt;input type="text" id="city" name="city" placeholder="e.g., Mumbai, Maharashtra" class="w-full border-gray-300 rounded-lg shadow-sm focus:border-indigo-500 focus:ring-indigo-500 p-2.5 border bg-gray-50 text-sm"&gt; &lt;/div&gt; &lt;div&gt; &lt;label for="content" class="block text-sm font-medium text-gray-700 mb-1"&gt;Your Message&lt;/label&gt; &lt;textarea id="content" name="content" rows="5" required placeholder="What's on your mind? Keep it respectful and constructive." class="w-full border-gray-300 rounded-lg shadow-sm focus:border-indigo-500 focus:ring-indigo-500 p-2.5 border bg-gray-50 text-sm resize-none"&gt;&lt;/textarea&gt; &lt;/div&gt; &lt;button type="submit" id="submit-btn" class="w-full flex justify-center py-2.5 px-4 border border-transparent rounded-lg shadow-sm text-sm font-medium text-white bg-indigo-600 hover:bg-indigo-700 focus:outline-none focus:ring-2 focus:ring-offset-2 focus:ring-indigo-500 transition-colors disabled:opacity-50"&gt; Post Anonymously &lt;/button&gt; &lt;p class="text-xs text-gray-400 text-center mt-2"&gt;Your post is completely anonymous. No IP addresses or accounts are tracked.&lt;/p&gt; &lt;/form&gt; &lt;/div&gt; &lt;/div&gt; &lt;div class="w-full md:w-2/3"&gt; &lt;div class="mb-6 flex justify-between items-center"&gt; &lt;h1 class="text-2xl font-bold text-gray-900"&gt;Community Board&lt;/h1&gt; &lt;!-- Simple Filter (Visual only for this iteration, real filtering needs compound indexes in Firestore) --&gt; &lt;div class="relative inline-block text-left"&gt; &lt;span class="text-sm text-gray-500 flex items-center gap-2"&gt; &lt;span class="w-2 h-2 rounded-full bg-green-500 animate-pulse"&gt;&lt;/span&gt; Live updates &lt;/span&gt; &lt;/div&gt; &lt;/div&gt; &lt;!-- Container for posts --&gt; &lt;div id="posts-container" class="space-y-4"&gt; &lt;!-- Posts will be injected here by JavaScript --&gt; &lt;div id="loading-state" class="text-center py-10"&gt; &lt;svg class="animate-spin h-8 w-8 text-indigo-500 mx-auto mb-4" xmlns="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begin"/>
      </w:r>
      <w:r>
        <w:instrText>HYPERLINK "http://www.w3.org/2000/svg#http:/www.w3.org/2000/svg"</w:instrTex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separate"/>
      </w:r>
      <w:r>
        <w:rPr>
          <w:rFonts w:ascii="微软雅黑" w:eastAsia="微软雅黑" w:cs="微软雅黑"/>
          <w:color w:val="0000FF"/>
          <w:sz w:val="28"/>
          <w:u w:val="single" w:color="auto"/>
        </w:rPr>
        <w:t>http://www.w3.org/2000/svg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" fill="none" viewBox="0 0 24 24"&gt; &lt;circle class="opacity-25" cx="12" cy="12" r="10" stroke="currentColor" stroke-width="4"&gt;&lt;/circle&gt; &lt;path class="opacity-75" fill="currentColor" d="M4 12a8 8 0 018-8V0C5.373 0 0 5.373 0 12h4zm2 5.291A7.962 7.962 0 014 12H0c0 3.042 1.135 5.824 3 7.938l3-2.647z"&gt;&lt;/path&gt; &lt;/svg&gt; &lt;p class="text-gray-500"&gt;Connecting to secure board...&lt;/p&gt; &lt;/div&gt; &lt;/div&gt; &lt;/div&gt;&lt;/main&gt;&lt;footer class="bg-white border-t border-gray-200 mt-auto"&gt; &lt;div class="max-w-5xl mx-auto px-4 sm:px-6 lg:px-8 py-6 flex flex-col md:flex-row justify-between items-center"&gt; &lt;p class="text-gray-400 text-sm"&gt;© &lt;span id="year"&gt;&lt;/span&gt; Civic Voice. A free platform for constructive discourse.&lt;/p&gt; &lt;div class="mt-4 md:mt-0"&gt; &lt;a href="#" class="text-gray-400 hover:text-gray-500 text-sm mx-2"&gt;Guidelines&lt;/a&gt; &lt;a href="#" class="text-gray-400 hover:text-gray-500 text-sm mx-2"&gt;Privacy Policy&lt;/a&gt; &lt;/div&gt; &lt;/div&gt;&lt;/footer&gt;&lt;div id="toast-container" class="fixed bottom-5 right-5 z-50 flex flex-col gap-2"&gt;&lt;/div&gt;&lt;script type="module"&gt; // Import Firebase modules import { initializeApp } from "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begin"/>
      </w:r>
      <w:r>
        <w:instrText>HYPERLINK "https://www.gstatic.com/firebasejs/11.6.1/firebase-app.js#https:/www.gstatic.com/firebasejs/11.6.1/firebase-app.js"</w:instrTex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separate"/>
      </w:r>
      <w:r>
        <w:rPr>
          <w:rFonts w:ascii="微软雅黑" w:eastAsia="微软雅黑" w:cs="微软雅黑"/>
          <w:color w:val="0000FF"/>
          <w:sz w:val="28"/>
          <w:u w:val="single" w:color="auto"/>
        </w:rPr>
        <w:t>https://www.gstatic.com/firebasejs/11.6.1/firebase-app.js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"; import { getAuth, signInAnonymously } from "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begin"/>
      </w:r>
      <w:r>
        <w:instrText>HYPERLINK "https://www.gstatic.com/firebasejs/11.6.1/firebase-auth.js#https:/www.gstatic.com/firebasejs/11.6.1/firebase-auth.js"</w:instrTex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separate"/>
      </w:r>
      <w:r>
        <w:rPr>
          <w:rFonts w:ascii="微软雅黑" w:eastAsia="微软雅黑" w:cs="微软雅黑"/>
          <w:color w:val="0000FF"/>
          <w:sz w:val="28"/>
          <w:u w:val="single" w:color="auto"/>
        </w:rPr>
        <w:t>https://www.gstatic.com/firebasejs/11.6.1/firebase-auth.js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"; import { getFirestore, collection, addDoc, onSnapshot, serverTimestamp, query, orderBy, limit } from "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begin"/>
      </w:r>
      <w:r>
        <w:instrText>HYPERLINK "https://www.gstatic.com/firebasejs/11.6.1/firebase-firestore.js#https:/www.gstatic.com/firebasejs/11.6.1/firebase-firestore.js"</w:instrTex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separate"/>
      </w:r>
      <w:r>
        <w:rPr>
          <w:rFonts w:ascii="微软雅黑" w:eastAsia="微软雅黑" w:cs="微软雅黑"/>
          <w:color w:val="0000FF"/>
          <w:sz w:val="28"/>
          <w:u w:val="single" w:color="auto"/>
        </w:rPr>
        <w:t>https://www.gstatic.com/firebasejs/11.6.1/firebase-firestore.js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"; // DOM Elements const form = document.getElementById('post-form'); const submitBtn = document.getElementById('submit-btn'); const postsContainer = document.getElementById('posts-container'); const loadingState = document.getElementById('loading-state'); const toastContainer = document.getElementById('toast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546</Words>
  <Characters>4963</Characters>
  <Lines>92</Lines>
  <Paragraphs>9</Paragraphs>
  <CharactersWithSpaces>5489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2026-05-29T17:14:24Z</dcterms:modified>
</cp:coreProperties>
</file>